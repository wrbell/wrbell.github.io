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0BA6550E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FE6C64C" w14:textId="3FA5FDDB" w:rsidR="00692703" w:rsidRPr="00CF1A49" w:rsidRDefault="00BE3548" w:rsidP="00913946">
            <w:pPr>
              <w:pStyle w:val="Title"/>
            </w:pPr>
            <w:r>
              <w:t>Willem R.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Bell</w:t>
            </w:r>
          </w:p>
          <w:p w14:paraId="03523EA2" w14:textId="5410FF37" w:rsidR="00692703" w:rsidRPr="00CF1A49" w:rsidRDefault="00BE3548" w:rsidP="00913946">
            <w:pPr>
              <w:pStyle w:val="ContactInfo"/>
              <w:contextualSpacing w:val="0"/>
            </w:pPr>
            <w:r>
              <w:t>11873 Grafton Road, Carleton, Michigan 48117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D05E877B66154232B9FE349C3F531057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(734) 790-8087</w:t>
            </w:r>
          </w:p>
          <w:p w14:paraId="05398B6C" w14:textId="5C35D691" w:rsidR="00692703" w:rsidRPr="00CF1A49" w:rsidRDefault="00BE3548" w:rsidP="00913946">
            <w:pPr>
              <w:pStyle w:val="ContactInfoEmphasis"/>
              <w:contextualSpacing w:val="0"/>
            </w:pPr>
            <w:r>
              <w:t>wrbell@umich.edu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D072F38D5D5A4EDB99820593108F5D82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 w:rsidRPr="00BE3548">
              <w:t>https://www.linkedin.com/in/wrbell/</w:t>
            </w:r>
            <w:r w:rsidR="00692703" w:rsidRPr="00CF1A49">
              <w:t xml:space="preserve"> </w:t>
            </w:r>
          </w:p>
        </w:tc>
      </w:tr>
      <w:tr w:rsidR="009571D8" w:rsidRPr="00CF1A49" w14:paraId="7D5AD78F" w14:textId="77777777" w:rsidTr="00692703">
        <w:tc>
          <w:tcPr>
            <w:tcW w:w="9360" w:type="dxa"/>
            <w:tcMar>
              <w:top w:w="432" w:type="dxa"/>
            </w:tcMar>
          </w:tcPr>
          <w:p w14:paraId="0719A1A4" w14:textId="399F1148" w:rsidR="001755A8" w:rsidRPr="00CF1A49" w:rsidRDefault="00E0602C" w:rsidP="00913946">
            <w:pPr>
              <w:contextualSpacing w:val="0"/>
            </w:pPr>
            <w:r>
              <w:t>Sophomore</w:t>
            </w:r>
            <w:r w:rsidR="000B1006">
              <w:t xml:space="preserve"> at UM-Dearborn, double majoring in Mechanical Engineering and Engineering Mathematics with a minor in Computer Science. </w:t>
            </w:r>
            <w:r w:rsidR="00F47931">
              <w:t xml:space="preserve">Seeking an internship to apply and expand engineering/computer science skills, particularly in design, programming, and </w:t>
            </w:r>
            <w:r w:rsidR="00DE2E28">
              <w:t xml:space="preserve">data analysis. </w:t>
            </w:r>
          </w:p>
        </w:tc>
      </w:tr>
    </w:tbl>
    <w:p w14:paraId="210C9116" w14:textId="77777777" w:rsidR="004E01EB" w:rsidRPr="00CF1A49" w:rsidRDefault="008E3778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C6E7846F3A21434A97EEBA9B8D6247DF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76F3BCDB" w14:textId="77777777" w:rsidTr="00D66A52">
        <w:tc>
          <w:tcPr>
            <w:tcW w:w="9355" w:type="dxa"/>
          </w:tcPr>
          <w:p w14:paraId="7A26C531" w14:textId="0A5E30D7" w:rsidR="001D0BF1" w:rsidRPr="00CF1A49" w:rsidRDefault="008F0628" w:rsidP="001D0BF1">
            <w:pPr>
              <w:pStyle w:val="Heading3"/>
              <w:contextualSpacing w:val="0"/>
              <w:outlineLvl w:val="2"/>
            </w:pPr>
            <w:r>
              <w:t>July 2020</w:t>
            </w:r>
            <w:r w:rsidR="001D0BF1" w:rsidRPr="00CF1A49">
              <w:t xml:space="preserve"> – </w:t>
            </w:r>
            <w:r>
              <w:t>present</w:t>
            </w:r>
          </w:p>
          <w:p w14:paraId="3C67DE97" w14:textId="76E98EF0" w:rsidR="001D0BF1" w:rsidRPr="00CF1A49" w:rsidRDefault="008F0628" w:rsidP="001D0BF1">
            <w:pPr>
              <w:pStyle w:val="Heading2"/>
              <w:contextualSpacing w:val="0"/>
              <w:outlineLvl w:val="1"/>
            </w:pPr>
            <w:r>
              <w:t>supplemental instructor</w:t>
            </w:r>
            <w:r w:rsidR="001D0BF1" w:rsidRPr="00CF1A49">
              <w:t xml:space="preserve">, </w:t>
            </w:r>
            <w:r w:rsidR="00D62C02">
              <w:rPr>
                <w:rStyle w:val="SubtleReference"/>
              </w:rPr>
              <w:t>university of michigan</w:t>
            </w:r>
          </w:p>
          <w:p w14:paraId="77D30F02" w14:textId="413CB6DB" w:rsidR="001E3120" w:rsidRPr="00CF1A49" w:rsidRDefault="00D62C02" w:rsidP="001D0BF1">
            <w:pPr>
              <w:contextualSpacing w:val="0"/>
            </w:pPr>
            <w:r>
              <w:t>Supplementa</w:t>
            </w:r>
            <w:r w:rsidR="00D773C9">
              <w:t>l</w:t>
            </w:r>
            <w:r>
              <w:t xml:space="preserve"> instruction leader for Econ 201 (macroeconomics) at UM-Dearborn. </w:t>
            </w:r>
          </w:p>
        </w:tc>
      </w:tr>
      <w:tr w:rsidR="00F61DF9" w:rsidRPr="00CF1A49" w14:paraId="796C2E0A" w14:textId="77777777" w:rsidTr="00F61DF9">
        <w:tc>
          <w:tcPr>
            <w:tcW w:w="9355" w:type="dxa"/>
            <w:tcMar>
              <w:top w:w="216" w:type="dxa"/>
            </w:tcMar>
          </w:tcPr>
          <w:p w14:paraId="4562C6A9" w14:textId="77C493E2" w:rsidR="00F61DF9" w:rsidRDefault="00F61DF9" w:rsidP="00F61DF9"/>
        </w:tc>
      </w:tr>
    </w:tbl>
    <w:sdt>
      <w:sdtPr>
        <w:alias w:val="Education:"/>
        <w:tag w:val="Education:"/>
        <w:id w:val="-1908763273"/>
        <w:placeholder>
          <w:docPart w:val="C6A2853F1F0B45DBA895B4C1F04240CD"/>
        </w:placeholder>
        <w:temporary/>
        <w:showingPlcHdr/>
        <w15:appearance w15:val="hidden"/>
      </w:sdtPr>
      <w:sdtEndPr/>
      <w:sdtContent>
        <w:p w14:paraId="462F1E02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68C92545" w14:textId="77777777" w:rsidTr="00D66A52">
        <w:tc>
          <w:tcPr>
            <w:tcW w:w="9355" w:type="dxa"/>
          </w:tcPr>
          <w:p w14:paraId="189F0D9E" w14:textId="28064ED2" w:rsidR="001D0BF1" w:rsidRPr="00CF1A49" w:rsidRDefault="00BE3548" w:rsidP="001D0BF1">
            <w:pPr>
              <w:pStyle w:val="Heading3"/>
              <w:contextualSpacing w:val="0"/>
              <w:outlineLvl w:val="2"/>
            </w:pPr>
            <w:r>
              <w:t>september 2016 – may 2020</w:t>
            </w:r>
          </w:p>
          <w:p w14:paraId="28DA268A" w14:textId="1F95D6F4" w:rsidR="001D0BF1" w:rsidRPr="00CF1A49" w:rsidRDefault="00BE3548" w:rsidP="001D0BF1">
            <w:pPr>
              <w:pStyle w:val="Heading2"/>
              <w:contextualSpacing w:val="0"/>
              <w:outlineLvl w:val="1"/>
            </w:pPr>
            <w:r>
              <w:t>High school diploma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airport high school</w:t>
            </w:r>
          </w:p>
          <w:p w14:paraId="18F969F9" w14:textId="77777777" w:rsidR="007538DC" w:rsidRDefault="00BE3548" w:rsidP="007538DC">
            <w:pPr>
              <w:contextualSpacing w:val="0"/>
            </w:pPr>
            <w:r>
              <w:t>Varsity Cross Country and Track (2016-2020)</w:t>
            </w:r>
          </w:p>
          <w:p w14:paraId="034C975F" w14:textId="77777777" w:rsidR="00BE3548" w:rsidRDefault="00BE3548" w:rsidP="007538DC">
            <w:pPr>
              <w:contextualSpacing w:val="0"/>
            </w:pPr>
            <w:r>
              <w:t>Spanish Club (2016-2018)</w:t>
            </w:r>
          </w:p>
          <w:p w14:paraId="54054231" w14:textId="3C55BD24" w:rsidR="00BE3548" w:rsidRPr="00CF1A49" w:rsidRDefault="00BE3548" w:rsidP="007538DC">
            <w:pPr>
              <w:contextualSpacing w:val="0"/>
            </w:pPr>
            <w:r>
              <w:t>Youth in Government (2019-2020)</w:t>
            </w:r>
          </w:p>
        </w:tc>
      </w:tr>
      <w:tr w:rsidR="00F61DF9" w:rsidRPr="00CF1A49" w14:paraId="1038693A" w14:textId="77777777" w:rsidTr="00F61DF9">
        <w:tc>
          <w:tcPr>
            <w:tcW w:w="9355" w:type="dxa"/>
            <w:tcMar>
              <w:top w:w="216" w:type="dxa"/>
            </w:tcMar>
          </w:tcPr>
          <w:p w14:paraId="07A7AF3F" w14:textId="671DF483" w:rsidR="00F61DF9" w:rsidRPr="00CF1A49" w:rsidRDefault="00BE3548" w:rsidP="00F61DF9">
            <w:pPr>
              <w:pStyle w:val="Heading3"/>
              <w:contextualSpacing w:val="0"/>
              <w:outlineLvl w:val="2"/>
            </w:pPr>
            <w:r>
              <w:t xml:space="preserve">january 2020 – present </w:t>
            </w:r>
          </w:p>
          <w:p w14:paraId="0BB3FE85" w14:textId="77777777" w:rsidR="0081505A" w:rsidRDefault="00BE3548" w:rsidP="00F61DF9">
            <w:pPr>
              <w:pStyle w:val="Heading2"/>
              <w:contextualSpacing w:val="0"/>
              <w:outlineLvl w:val="1"/>
            </w:pPr>
            <w:r>
              <w:t>BSE mechanical engineering</w:t>
            </w:r>
            <w:r w:rsidR="000F229C">
              <w:t xml:space="preserve"> </w:t>
            </w:r>
          </w:p>
          <w:p w14:paraId="430BFA03" w14:textId="77777777" w:rsidR="00DA4846" w:rsidRDefault="000F229C" w:rsidP="00F61DF9">
            <w:pPr>
              <w:pStyle w:val="Heading2"/>
              <w:contextualSpacing w:val="0"/>
              <w:outlineLvl w:val="1"/>
            </w:pPr>
            <w:r>
              <w:t>Bse engineering mathematics</w:t>
            </w:r>
            <w:r w:rsidR="00F61DF9" w:rsidRPr="00CF1A49">
              <w:t xml:space="preserve"> </w:t>
            </w:r>
          </w:p>
          <w:p w14:paraId="2B015B93" w14:textId="503A65AF" w:rsidR="00DA4846" w:rsidRDefault="00DA4846" w:rsidP="00F61DF9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rPr>
                <w:rStyle w:val="SubtleReference"/>
              </w:rPr>
              <w:t>Minor in computer science</w:t>
            </w:r>
          </w:p>
          <w:p w14:paraId="46FABBEF" w14:textId="73345DB4" w:rsidR="00F61DF9" w:rsidRPr="00CF1A49" w:rsidRDefault="00BE3548" w:rsidP="00F61DF9">
            <w:pPr>
              <w:pStyle w:val="Heading2"/>
              <w:contextualSpacing w:val="0"/>
              <w:outlineLvl w:val="1"/>
            </w:pPr>
            <w:r>
              <w:rPr>
                <w:rStyle w:val="SubtleReference"/>
              </w:rPr>
              <w:t>UM-</w:t>
            </w:r>
            <w:r w:rsidR="00DC0658">
              <w:rPr>
                <w:rStyle w:val="SubtleReference"/>
              </w:rPr>
              <w:t>DEARBORN.</w:t>
            </w:r>
          </w:p>
          <w:p w14:paraId="6B2D2A17" w14:textId="4F554ED0" w:rsidR="00F61DF9" w:rsidRDefault="00605AEB" w:rsidP="00F61DF9">
            <w:r>
              <w:t>Member of the Math Club and Dearborn Electric Racing.</w:t>
            </w:r>
          </w:p>
          <w:p w14:paraId="6CDB5643" w14:textId="77777777" w:rsidR="00BE3548" w:rsidRDefault="00BE3548" w:rsidP="00F61DF9"/>
          <w:p w14:paraId="1C089492" w14:textId="355D3C2D" w:rsidR="00BE3548" w:rsidRDefault="00BE3548" w:rsidP="00F61DF9"/>
        </w:tc>
      </w:tr>
    </w:tbl>
    <w:sdt>
      <w:sdtPr>
        <w:alias w:val="Skills:"/>
        <w:tag w:val="Skills:"/>
        <w:id w:val="-1392877668"/>
        <w:placeholder>
          <w:docPart w:val="F7592E3AEAC24CC19173F84CC50C601C"/>
        </w:placeholder>
        <w:temporary/>
        <w:showingPlcHdr/>
        <w15:appearance w15:val="hidden"/>
      </w:sdtPr>
      <w:sdtEndPr/>
      <w:sdtContent>
        <w:p w14:paraId="5F2994C9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5A87E515" w14:textId="77777777" w:rsidTr="00CF1A49">
        <w:tc>
          <w:tcPr>
            <w:tcW w:w="4675" w:type="dxa"/>
          </w:tcPr>
          <w:p w14:paraId="593DBE22" w14:textId="34A09AAB" w:rsidR="001E3120" w:rsidRPr="006E1507" w:rsidRDefault="00F9746E" w:rsidP="006E1507">
            <w:pPr>
              <w:pStyle w:val="ListBullet"/>
              <w:contextualSpacing w:val="0"/>
            </w:pPr>
            <w:r>
              <w:t xml:space="preserve">Computer Networking </w:t>
            </w:r>
          </w:p>
          <w:p w14:paraId="724D1302" w14:textId="77777777" w:rsidR="008F0628" w:rsidRDefault="0014506E" w:rsidP="008F0628">
            <w:pPr>
              <w:pStyle w:val="ListBullet"/>
              <w:contextualSpacing w:val="0"/>
            </w:pPr>
            <w:r>
              <w:t>MATLAB</w:t>
            </w:r>
          </w:p>
          <w:p w14:paraId="30B3F365" w14:textId="63E4F14D" w:rsidR="001F4E6D" w:rsidRPr="006E1507" w:rsidRDefault="004B144A" w:rsidP="006E1507">
            <w:pPr>
              <w:pStyle w:val="ListBullet"/>
              <w:contextualSpacing w:val="0"/>
            </w:pPr>
            <w:r>
              <w:t xml:space="preserve">Linux </w:t>
            </w:r>
          </w:p>
        </w:tc>
        <w:tc>
          <w:tcPr>
            <w:tcW w:w="4675" w:type="dxa"/>
            <w:tcMar>
              <w:left w:w="360" w:type="dxa"/>
            </w:tcMar>
          </w:tcPr>
          <w:p w14:paraId="028D49C1" w14:textId="43AEA210" w:rsidR="003A0632" w:rsidRPr="006E1507" w:rsidRDefault="0014506E" w:rsidP="006E1507">
            <w:pPr>
              <w:pStyle w:val="ListBullet"/>
              <w:contextualSpacing w:val="0"/>
            </w:pPr>
            <w:r>
              <w:t>Python</w:t>
            </w:r>
          </w:p>
          <w:p w14:paraId="01531F59" w14:textId="5B6FFAF7" w:rsidR="001E3120" w:rsidRPr="006E1507" w:rsidRDefault="0014506E" w:rsidP="006E1507">
            <w:pPr>
              <w:pStyle w:val="ListBullet"/>
              <w:contextualSpacing w:val="0"/>
            </w:pPr>
            <w:r>
              <w:t>C++</w:t>
            </w:r>
          </w:p>
          <w:p w14:paraId="6CE64F94" w14:textId="4EF84F46" w:rsidR="001E3120" w:rsidRPr="006E1507" w:rsidRDefault="0014506E" w:rsidP="006E1507">
            <w:pPr>
              <w:pStyle w:val="ListBullet"/>
              <w:contextualSpacing w:val="0"/>
            </w:pPr>
            <w:r>
              <w:t>Zoom</w:t>
            </w:r>
            <w:r w:rsidR="00FA73A7">
              <w:t xml:space="preserve"> / Microsoft Teams</w:t>
            </w:r>
          </w:p>
        </w:tc>
      </w:tr>
    </w:tbl>
    <w:p w14:paraId="261E3554" w14:textId="77777777" w:rsidR="008959F3" w:rsidRDefault="008959F3" w:rsidP="0062312F">
      <w:pPr>
        <w:pStyle w:val="Heading1"/>
      </w:pPr>
    </w:p>
    <w:p w14:paraId="7D4CDEB2" w14:textId="77777777" w:rsidR="008959F3" w:rsidRDefault="008959F3" w:rsidP="0062312F">
      <w:pPr>
        <w:pStyle w:val="Heading1"/>
      </w:pPr>
    </w:p>
    <w:p w14:paraId="2A6C3B42" w14:textId="6FF0A091" w:rsidR="00AD782D" w:rsidRPr="00CF1A49" w:rsidRDefault="00692E19" w:rsidP="0062312F">
      <w:pPr>
        <w:pStyle w:val="Heading1"/>
      </w:pPr>
      <w:r>
        <w:t>Relevant courses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59F3" w:rsidRPr="006E1507" w14:paraId="27EC5A34" w14:textId="77777777" w:rsidTr="00081FB0">
        <w:tc>
          <w:tcPr>
            <w:tcW w:w="4675" w:type="dxa"/>
          </w:tcPr>
          <w:p w14:paraId="404CD3C1" w14:textId="3322ED63" w:rsidR="008959F3" w:rsidRPr="006E1507" w:rsidRDefault="008959F3" w:rsidP="00081FB0">
            <w:pPr>
              <w:pStyle w:val="ListBullet"/>
              <w:contextualSpacing w:val="0"/>
            </w:pPr>
            <w:r>
              <w:t>Differential Calculus</w:t>
            </w:r>
          </w:p>
          <w:p w14:paraId="094E0CEF" w14:textId="77777777" w:rsidR="008959F3" w:rsidRDefault="008959F3" w:rsidP="00081FB0">
            <w:pPr>
              <w:pStyle w:val="ListBullet"/>
              <w:contextualSpacing w:val="0"/>
            </w:pPr>
            <w:r>
              <w:t>Integral Calculus</w:t>
            </w:r>
          </w:p>
          <w:p w14:paraId="0294D4B6" w14:textId="77777777" w:rsidR="008959F3" w:rsidRDefault="008959F3" w:rsidP="00081FB0">
            <w:pPr>
              <w:pStyle w:val="ListBullet"/>
              <w:contextualSpacing w:val="0"/>
            </w:pPr>
            <w:r>
              <w:t>Linear Algebra</w:t>
            </w:r>
          </w:p>
          <w:p w14:paraId="5E6478CA" w14:textId="3EE56969" w:rsidR="00A72B3B" w:rsidRPr="006E1507" w:rsidRDefault="00A72B3B" w:rsidP="00081FB0">
            <w:pPr>
              <w:pStyle w:val="ListBullet"/>
              <w:contextualSpacing w:val="0"/>
            </w:pPr>
            <w:r>
              <w:t>Macroeconomics</w:t>
            </w:r>
          </w:p>
        </w:tc>
        <w:tc>
          <w:tcPr>
            <w:tcW w:w="4675" w:type="dxa"/>
            <w:tcMar>
              <w:left w:w="360" w:type="dxa"/>
            </w:tcMar>
          </w:tcPr>
          <w:p w14:paraId="4F7AC9E1" w14:textId="12F78996" w:rsidR="008959F3" w:rsidRPr="006E1507" w:rsidRDefault="008959F3" w:rsidP="00081FB0">
            <w:pPr>
              <w:pStyle w:val="ListBullet"/>
              <w:contextualSpacing w:val="0"/>
            </w:pPr>
            <w:r>
              <w:t>Chemistry</w:t>
            </w:r>
          </w:p>
          <w:p w14:paraId="349F972E" w14:textId="1D541942" w:rsidR="008959F3" w:rsidRPr="006E1507" w:rsidRDefault="00A72B3B" w:rsidP="00081FB0">
            <w:pPr>
              <w:pStyle w:val="ListBullet"/>
              <w:contextualSpacing w:val="0"/>
            </w:pPr>
            <w:r>
              <w:t>Introduction to Engineering</w:t>
            </w:r>
          </w:p>
          <w:p w14:paraId="4A03CAF8" w14:textId="77777777" w:rsidR="008959F3" w:rsidRDefault="00A72B3B" w:rsidP="00081FB0">
            <w:pPr>
              <w:pStyle w:val="ListBullet"/>
              <w:contextualSpacing w:val="0"/>
            </w:pPr>
            <w:r>
              <w:t>C++</w:t>
            </w:r>
          </w:p>
          <w:p w14:paraId="69777C67" w14:textId="771FBC05" w:rsidR="00A72B3B" w:rsidRPr="006E1507" w:rsidRDefault="00A72B3B" w:rsidP="00081FB0">
            <w:pPr>
              <w:pStyle w:val="ListBullet"/>
              <w:contextualSpacing w:val="0"/>
            </w:pPr>
            <w:r>
              <w:t>Critical Thinking</w:t>
            </w:r>
          </w:p>
        </w:tc>
      </w:tr>
    </w:tbl>
    <w:p w14:paraId="0F0E6DF6" w14:textId="77777777" w:rsidR="008959F3" w:rsidRDefault="008959F3" w:rsidP="008959F3"/>
    <w:p w14:paraId="342BC304" w14:textId="6F5F7AE3" w:rsidR="00A72B3B" w:rsidRDefault="00A72B3B" w:rsidP="00A72B3B">
      <w:pPr>
        <w:pStyle w:val="Heading1"/>
      </w:pPr>
      <w:r>
        <w:t>Activities</w:t>
      </w:r>
    </w:p>
    <w:p w14:paraId="5904C95A" w14:textId="61B9BAD7" w:rsidR="00A72B3B" w:rsidRDefault="00A72B3B" w:rsidP="00FC762D">
      <w:pPr>
        <w:pStyle w:val="ListBullet"/>
      </w:pPr>
      <w:r>
        <w:t xml:space="preserve">First year as member on the Data Acquisition and Mechanical Teams of Formula SAE Electric at UM-Dearborn. </w:t>
      </w:r>
      <w:r w:rsidR="00FA73A7">
        <w:t xml:space="preserve"> </w:t>
      </w:r>
    </w:p>
    <w:p w14:paraId="31E48204" w14:textId="4EEC7248" w:rsidR="00FA73A7" w:rsidRDefault="00E04846" w:rsidP="006E1507">
      <w:pPr>
        <w:pStyle w:val="ListBullet"/>
      </w:pPr>
      <w:r>
        <w:t>Ongoing projects:</w:t>
      </w:r>
    </w:p>
    <w:p w14:paraId="5FE90EBE" w14:textId="5395D439" w:rsidR="00F9746E" w:rsidRPr="000B3C88" w:rsidRDefault="004C7E7E" w:rsidP="00F9746E">
      <w:pPr>
        <w:pStyle w:val="ListBullet"/>
        <w:numPr>
          <w:ilvl w:val="1"/>
          <w:numId w:val="5"/>
        </w:numPr>
      </w:pPr>
      <w:r>
        <w:t xml:space="preserve">Improving residential mesh Wi-Fi system to support </w:t>
      </w:r>
      <m:oMath>
        <m:r>
          <w:rPr>
            <w:rFonts w:ascii="Cambria Math" w:hAnsi="Cambria Math"/>
          </w:rPr>
          <m:t>≥60</m:t>
        </m:r>
      </m:oMath>
      <w:r w:rsidR="000B3C88">
        <w:rPr>
          <w:rFonts w:eastAsiaTheme="minorEastAsia"/>
        </w:rPr>
        <w:t xml:space="preserve"> devices in LAN. </w:t>
      </w:r>
    </w:p>
    <w:p w14:paraId="04722F40" w14:textId="041AC9FD" w:rsidR="000B3C88" w:rsidRDefault="000B3C88" w:rsidP="00F9746E">
      <w:pPr>
        <w:pStyle w:val="ListBullet"/>
        <w:numPr>
          <w:ilvl w:val="1"/>
          <w:numId w:val="5"/>
        </w:numPr>
      </w:pPr>
      <w:r>
        <w:t>Arduino</w:t>
      </w:r>
      <w:r w:rsidR="00A30B76">
        <w:t xml:space="preserve">, Teensy, and Raspberry Pi Pico circuits for Introduction to Engineering. </w:t>
      </w:r>
    </w:p>
    <w:p w14:paraId="72801EAE" w14:textId="761CEDB4" w:rsidR="000B3C88" w:rsidRDefault="000B3C88" w:rsidP="00F9746E">
      <w:pPr>
        <w:pStyle w:val="ListBullet"/>
        <w:numPr>
          <w:ilvl w:val="1"/>
          <w:numId w:val="5"/>
        </w:numPr>
      </w:pPr>
      <w:r>
        <w:t>Rover for Introduction to Engineering final project.</w:t>
      </w:r>
    </w:p>
    <w:p w14:paraId="08D01B23" w14:textId="0FAAF9D1" w:rsidR="000B3C88" w:rsidRDefault="000B3C88" w:rsidP="00F9746E">
      <w:pPr>
        <w:pStyle w:val="ListBullet"/>
        <w:numPr>
          <w:ilvl w:val="1"/>
          <w:numId w:val="5"/>
        </w:numPr>
      </w:pPr>
      <w:r>
        <w:t xml:space="preserve">OpenCV &amp; Machine Learning for Formula SAE Electric. </w:t>
      </w:r>
    </w:p>
    <w:p w14:paraId="2D3E80EC" w14:textId="101636F6" w:rsidR="00ED5DE3" w:rsidRDefault="00ED5DE3" w:rsidP="00F9746E">
      <w:pPr>
        <w:pStyle w:val="ListBullet"/>
        <w:numPr>
          <w:ilvl w:val="1"/>
          <w:numId w:val="5"/>
        </w:numPr>
      </w:pPr>
      <w:r>
        <w:t xml:space="preserve">Transition from Arch Linux to Ubuntu on personal laptop. </w:t>
      </w:r>
    </w:p>
    <w:p w14:paraId="3F4747CB" w14:textId="5A654D66" w:rsidR="00BC5F20" w:rsidRDefault="00BC5F20" w:rsidP="00F9746E">
      <w:pPr>
        <w:pStyle w:val="ListBullet"/>
        <w:numPr>
          <w:ilvl w:val="1"/>
          <w:numId w:val="5"/>
        </w:numPr>
      </w:pPr>
      <w:r>
        <w:t>Learning SQL and R for data analysis</w:t>
      </w:r>
      <w:r w:rsidR="006B4407">
        <w:t xml:space="preserve">. </w:t>
      </w:r>
    </w:p>
    <w:p w14:paraId="203853FB" w14:textId="5C9F3B1B" w:rsidR="00003FE6" w:rsidRDefault="00387573" w:rsidP="00F9746E">
      <w:pPr>
        <w:pStyle w:val="ListBullet"/>
        <w:numPr>
          <w:ilvl w:val="1"/>
          <w:numId w:val="5"/>
        </w:numPr>
      </w:pPr>
      <w:r>
        <w:t xml:space="preserve">Developing in C++ for Final Project for Introduction to Computer Science. </w:t>
      </w:r>
    </w:p>
    <w:p w14:paraId="61E1992B" w14:textId="6754FCDE" w:rsidR="003155A5" w:rsidRDefault="003155A5" w:rsidP="003155A5">
      <w:pPr>
        <w:pStyle w:val="ListBullet"/>
      </w:pPr>
      <w:r>
        <w:t>Running 5</w:t>
      </w:r>
      <w:r w:rsidR="00FD1454">
        <w:t>K</w:t>
      </w:r>
      <w:r>
        <w:t>s</w:t>
      </w:r>
      <w:r w:rsidR="004043AD">
        <w:t>,</w:t>
      </w:r>
      <w:r w:rsidR="00FD1454">
        <w:t xml:space="preserve"> </w:t>
      </w:r>
      <w:r w:rsidR="004043AD">
        <w:t xml:space="preserve">skiing, </w:t>
      </w:r>
      <w:r w:rsidR="00FD1454">
        <w:t>boxing</w:t>
      </w:r>
      <w:r w:rsidR="004043AD">
        <w:t xml:space="preserve">, and </w:t>
      </w:r>
      <w:r w:rsidR="008E3778">
        <w:t>kitesurfing</w:t>
      </w:r>
      <w:r>
        <w:t xml:space="preserve">. </w:t>
      </w:r>
    </w:p>
    <w:p w14:paraId="7213C1CC" w14:textId="14D16189" w:rsidR="007578CA" w:rsidRDefault="007578CA" w:rsidP="007578CA">
      <w:pPr>
        <w:pStyle w:val="Heading1"/>
      </w:pPr>
      <w:r>
        <w:t>references and transcripts</w:t>
      </w:r>
    </w:p>
    <w:p w14:paraId="3F977A1E" w14:textId="3F70A3A5" w:rsidR="00B51D1B" w:rsidRPr="006E1507" w:rsidRDefault="001758A1" w:rsidP="006E1507">
      <w:r>
        <w:t xml:space="preserve">References and transcripts available upon request. </w:t>
      </w:r>
      <w:r w:rsidR="007578CA">
        <w:t xml:space="preserve"> </w:t>
      </w:r>
    </w:p>
    <w:sectPr w:rsidR="00B51D1B" w:rsidRPr="006E1507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D40F44" w14:textId="77777777" w:rsidR="00BE3548" w:rsidRDefault="00BE3548" w:rsidP="0068194B">
      <w:r>
        <w:separator/>
      </w:r>
    </w:p>
    <w:p w14:paraId="3B5A72C1" w14:textId="77777777" w:rsidR="00BE3548" w:rsidRDefault="00BE3548"/>
    <w:p w14:paraId="17F121CB" w14:textId="77777777" w:rsidR="00BE3548" w:rsidRDefault="00BE3548"/>
  </w:endnote>
  <w:endnote w:type="continuationSeparator" w:id="0">
    <w:p w14:paraId="53AA2A1E" w14:textId="77777777" w:rsidR="00BE3548" w:rsidRDefault="00BE3548" w:rsidP="0068194B">
      <w:r>
        <w:continuationSeparator/>
      </w:r>
    </w:p>
    <w:p w14:paraId="421E950B" w14:textId="77777777" w:rsidR="00BE3548" w:rsidRDefault="00BE3548"/>
    <w:p w14:paraId="2A48A02A" w14:textId="77777777" w:rsidR="00BE3548" w:rsidRDefault="00BE3548"/>
  </w:endnote>
  <w:endnote w:type="continuationNotice" w:id="1">
    <w:p w14:paraId="4813A3D5" w14:textId="77777777" w:rsidR="00F1386D" w:rsidRDefault="00F138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2D1B96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B2C358" w14:textId="77777777" w:rsidR="00BE3548" w:rsidRDefault="00BE3548" w:rsidP="0068194B">
      <w:r>
        <w:separator/>
      </w:r>
    </w:p>
    <w:p w14:paraId="4DFD0632" w14:textId="77777777" w:rsidR="00BE3548" w:rsidRDefault="00BE3548"/>
    <w:p w14:paraId="7EE3967C" w14:textId="77777777" w:rsidR="00BE3548" w:rsidRDefault="00BE3548"/>
  </w:footnote>
  <w:footnote w:type="continuationSeparator" w:id="0">
    <w:p w14:paraId="34A980C1" w14:textId="77777777" w:rsidR="00BE3548" w:rsidRDefault="00BE3548" w:rsidP="0068194B">
      <w:r>
        <w:continuationSeparator/>
      </w:r>
    </w:p>
    <w:p w14:paraId="65BD4E0B" w14:textId="77777777" w:rsidR="00BE3548" w:rsidRDefault="00BE3548"/>
    <w:p w14:paraId="2A67E559" w14:textId="77777777" w:rsidR="00BE3548" w:rsidRDefault="00BE3548"/>
  </w:footnote>
  <w:footnote w:type="continuationNotice" w:id="1">
    <w:p w14:paraId="35245C64" w14:textId="77777777" w:rsidR="00F1386D" w:rsidRDefault="00F138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CC7313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AA83835" wp14:editId="628117A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4B16182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0493DD1"/>
    <w:multiLevelType w:val="hybridMultilevel"/>
    <w:tmpl w:val="09C89FF8"/>
    <w:lvl w:ilvl="0" w:tplc="FBAE06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2sDSxMDY3NbM0szBX0lEKTi0uzszPAykwqQUAQcwTdSwAAAA="/>
  </w:docVars>
  <w:rsids>
    <w:rsidRoot w:val="00BE3548"/>
    <w:rsid w:val="000001EF"/>
    <w:rsid w:val="00003FE6"/>
    <w:rsid w:val="00007322"/>
    <w:rsid w:val="00007728"/>
    <w:rsid w:val="00024584"/>
    <w:rsid w:val="00024730"/>
    <w:rsid w:val="00046CFF"/>
    <w:rsid w:val="00055E95"/>
    <w:rsid w:val="0007021F"/>
    <w:rsid w:val="000B1006"/>
    <w:rsid w:val="000B2BA5"/>
    <w:rsid w:val="000B3C88"/>
    <w:rsid w:val="000F229C"/>
    <w:rsid w:val="000F2F8C"/>
    <w:rsid w:val="0010006E"/>
    <w:rsid w:val="001045A8"/>
    <w:rsid w:val="00114A91"/>
    <w:rsid w:val="001427E1"/>
    <w:rsid w:val="0014506E"/>
    <w:rsid w:val="00163668"/>
    <w:rsid w:val="00171566"/>
    <w:rsid w:val="00174676"/>
    <w:rsid w:val="001755A8"/>
    <w:rsid w:val="001758A1"/>
    <w:rsid w:val="00184014"/>
    <w:rsid w:val="00192008"/>
    <w:rsid w:val="001930C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55A5"/>
    <w:rsid w:val="00316DFF"/>
    <w:rsid w:val="00325B57"/>
    <w:rsid w:val="00336056"/>
    <w:rsid w:val="003544E1"/>
    <w:rsid w:val="00366398"/>
    <w:rsid w:val="00366997"/>
    <w:rsid w:val="00387573"/>
    <w:rsid w:val="003A0632"/>
    <w:rsid w:val="003A30E5"/>
    <w:rsid w:val="003A6ADF"/>
    <w:rsid w:val="003B5928"/>
    <w:rsid w:val="003D380F"/>
    <w:rsid w:val="003E160D"/>
    <w:rsid w:val="003F1D5F"/>
    <w:rsid w:val="004043AD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144A"/>
    <w:rsid w:val="004B6AD0"/>
    <w:rsid w:val="004C2D5D"/>
    <w:rsid w:val="004C33E1"/>
    <w:rsid w:val="004C7E7E"/>
    <w:rsid w:val="004D3E26"/>
    <w:rsid w:val="004E01EB"/>
    <w:rsid w:val="004E2794"/>
    <w:rsid w:val="00510392"/>
    <w:rsid w:val="00513E2A"/>
    <w:rsid w:val="00566A35"/>
    <w:rsid w:val="0056701E"/>
    <w:rsid w:val="00573426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05AEB"/>
    <w:rsid w:val="0062312F"/>
    <w:rsid w:val="00625F2C"/>
    <w:rsid w:val="006553CA"/>
    <w:rsid w:val="006618E9"/>
    <w:rsid w:val="0068194B"/>
    <w:rsid w:val="00682060"/>
    <w:rsid w:val="00692703"/>
    <w:rsid w:val="00692E19"/>
    <w:rsid w:val="006A1962"/>
    <w:rsid w:val="006B4407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578CA"/>
    <w:rsid w:val="0079206B"/>
    <w:rsid w:val="00796076"/>
    <w:rsid w:val="007C0566"/>
    <w:rsid w:val="007C606B"/>
    <w:rsid w:val="007E6A61"/>
    <w:rsid w:val="00801140"/>
    <w:rsid w:val="00803404"/>
    <w:rsid w:val="0081505A"/>
    <w:rsid w:val="00834955"/>
    <w:rsid w:val="00855B59"/>
    <w:rsid w:val="00860461"/>
    <w:rsid w:val="0086487C"/>
    <w:rsid w:val="00870B20"/>
    <w:rsid w:val="008775BF"/>
    <w:rsid w:val="008829F8"/>
    <w:rsid w:val="00885897"/>
    <w:rsid w:val="008959F3"/>
    <w:rsid w:val="008A6538"/>
    <w:rsid w:val="008C7056"/>
    <w:rsid w:val="008E3778"/>
    <w:rsid w:val="008F0628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0B76"/>
    <w:rsid w:val="00A34BA2"/>
    <w:rsid w:val="00A36F27"/>
    <w:rsid w:val="00A41D1D"/>
    <w:rsid w:val="00A42E32"/>
    <w:rsid w:val="00A46E63"/>
    <w:rsid w:val="00A51DC5"/>
    <w:rsid w:val="00A53DE1"/>
    <w:rsid w:val="00A615E1"/>
    <w:rsid w:val="00A72B3B"/>
    <w:rsid w:val="00A755E8"/>
    <w:rsid w:val="00A93A5D"/>
    <w:rsid w:val="00AA58E7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656"/>
    <w:rsid w:val="00B81760"/>
    <w:rsid w:val="00B8494C"/>
    <w:rsid w:val="00BA1546"/>
    <w:rsid w:val="00BB4E51"/>
    <w:rsid w:val="00BC5F20"/>
    <w:rsid w:val="00BD431F"/>
    <w:rsid w:val="00BE3548"/>
    <w:rsid w:val="00BE423E"/>
    <w:rsid w:val="00BF61AC"/>
    <w:rsid w:val="00C13459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2C02"/>
    <w:rsid w:val="00D66A52"/>
    <w:rsid w:val="00D66EFA"/>
    <w:rsid w:val="00D72A2D"/>
    <w:rsid w:val="00D772DA"/>
    <w:rsid w:val="00D773C9"/>
    <w:rsid w:val="00D9521A"/>
    <w:rsid w:val="00DA3914"/>
    <w:rsid w:val="00DA4846"/>
    <w:rsid w:val="00DA59AA"/>
    <w:rsid w:val="00DB6915"/>
    <w:rsid w:val="00DB7E1E"/>
    <w:rsid w:val="00DC0658"/>
    <w:rsid w:val="00DC1B78"/>
    <w:rsid w:val="00DC2A2F"/>
    <w:rsid w:val="00DC600B"/>
    <w:rsid w:val="00DE0FAA"/>
    <w:rsid w:val="00DE136D"/>
    <w:rsid w:val="00DE2E28"/>
    <w:rsid w:val="00DE6534"/>
    <w:rsid w:val="00DF4D6C"/>
    <w:rsid w:val="00E01923"/>
    <w:rsid w:val="00E04846"/>
    <w:rsid w:val="00E0602C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D5DE3"/>
    <w:rsid w:val="00EE2CA8"/>
    <w:rsid w:val="00EF17E8"/>
    <w:rsid w:val="00EF51D9"/>
    <w:rsid w:val="00F130DD"/>
    <w:rsid w:val="00F1386D"/>
    <w:rsid w:val="00F24884"/>
    <w:rsid w:val="00F476C4"/>
    <w:rsid w:val="00F47931"/>
    <w:rsid w:val="00F61DF9"/>
    <w:rsid w:val="00F81960"/>
    <w:rsid w:val="00F8769D"/>
    <w:rsid w:val="00F9350C"/>
    <w:rsid w:val="00F94EB5"/>
    <w:rsid w:val="00F9624D"/>
    <w:rsid w:val="00F9746E"/>
    <w:rsid w:val="00FA73A7"/>
    <w:rsid w:val="00FB31C1"/>
    <w:rsid w:val="00FB58F2"/>
    <w:rsid w:val="00FC6AEA"/>
    <w:rsid w:val="00FC762D"/>
    <w:rsid w:val="00FD1454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2F48972"/>
  <w15:chartTrackingRefBased/>
  <w15:docId w15:val="{4ADC3C59-E802-42BA-BFB5-D0A91518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e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05E877B66154232B9FE349C3F531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F370A-76A3-4D5A-8159-A3A0F6E95F84}"/>
      </w:docPartPr>
      <w:docPartBody>
        <w:p w:rsidR="00E40911" w:rsidRDefault="00E40911">
          <w:pPr>
            <w:pStyle w:val="D05E877B66154232B9FE349C3F531057"/>
          </w:pPr>
          <w:r w:rsidRPr="00CF1A49">
            <w:t>·</w:t>
          </w:r>
        </w:p>
      </w:docPartBody>
    </w:docPart>
    <w:docPart>
      <w:docPartPr>
        <w:name w:val="D072F38D5D5A4EDB99820593108F5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5F5E8-34F7-4E15-AFE2-C4C030097710}"/>
      </w:docPartPr>
      <w:docPartBody>
        <w:p w:rsidR="00E40911" w:rsidRDefault="00E40911">
          <w:pPr>
            <w:pStyle w:val="D072F38D5D5A4EDB99820593108F5D82"/>
          </w:pPr>
          <w:r w:rsidRPr="00CF1A49">
            <w:t>·</w:t>
          </w:r>
        </w:p>
      </w:docPartBody>
    </w:docPart>
    <w:docPart>
      <w:docPartPr>
        <w:name w:val="C6E7846F3A21434A97EEBA9B8D624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46444-7FEE-4D1F-977E-C723404A9C86}"/>
      </w:docPartPr>
      <w:docPartBody>
        <w:p w:rsidR="00E40911" w:rsidRDefault="00E40911">
          <w:pPr>
            <w:pStyle w:val="C6E7846F3A21434A97EEBA9B8D6247DF"/>
          </w:pPr>
          <w:r w:rsidRPr="00CF1A49">
            <w:t>Experience</w:t>
          </w:r>
        </w:p>
      </w:docPartBody>
    </w:docPart>
    <w:docPart>
      <w:docPartPr>
        <w:name w:val="C6A2853F1F0B45DBA895B4C1F0424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F996C-13C8-42AE-A9DE-E640BBA5E32D}"/>
      </w:docPartPr>
      <w:docPartBody>
        <w:p w:rsidR="00E40911" w:rsidRDefault="00E40911">
          <w:pPr>
            <w:pStyle w:val="C6A2853F1F0B45DBA895B4C1F04240CD"/>
          </w:pPr>
          <w:r w:rsidRPr="00CF1A49">
            <w:t>Education</w:t>
          </w:r>
        </w:p>
      </w:docPartBody>
    </w:docPart>
    <w:docPart>
      <w:docPartPr>
        <w:name w:val="F7592E3AEAC24CC19173F84CC50C6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D27B1-8BC0-497D-B35E-51F6B96CCBCA}"/>
      </w:docPartPr>
      <w:docPartBody>
        <w:p w:rsidR="00E40911" w:rsidRDefault="00E40911">
          <w:pPr>
            <w:pStyle w:val="F7592E3AEAC24CC19173F84CC50C601C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11"/>
    <w:rsid w:val="00E4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D05E877B66154232B9FE349C3F531057">
    <w:name w:val="D05E877B66154232B9FE349C3F531057"/>
  </w:style>
  <w:style w:type="paragraph" w:customStyle="1" w:styleId="D072F38D5D5A4EDB99820593108F5D82">
    <w:name w:val="D072F38D5D5A4EDB99820593108F5D82"/>
  </w:style>
  <w:style w:type="paragraph" w:customStyle="1" w:styleId="C6E7846F3A21434A97EEBA9B8D6247DF">
    <w:name w:val="C6E7846F3A21434A97EEBA9B8D6247D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C6A2853F1F0B45DBA895B4C1F04240CD">
    <w:name w:val="C6A2853F1F0B45DBA895B4C1F04240CD"/>
  </w:style>
  <w:style w:type="paragraph" w:customStyle="1" w:styleId="F7592E3AEAC24CC19173F84CC50C601C">
    <w:name w:val="F7592E3AEAC24CC19173F84CC50C60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FF9E76D39C02488B7005A7F85186B4" ma:contentTypeVersion="7" ma:contentTypeDescription="Create a new document." ma:contentTypeScope="" ma:versionID="ec1262ee71969a3eb96739b6131b39f5">
  <xsd:schema xmlns:xsd="http://www.w3.org/2001/XMLSchema" xmlns:xs="http://www.w3.org/2001/XMLSchema" xmlns:p="http://schemas.microsoft.com/office/2006/metadata/properties" xmlns:ns3="899112d9-20f0-49bf-9ac0-77d4e2aa5a44" xmlns:ns4="1095d0a1-6a59-46f1-b816-ddcc49ddffce" targetNamespace="http://schemas.microsoft.com/office/2006/metadata/properties" ma:root="true" ma:fieldsID="e7716ed3439ccbed3dcdfcc59f35398d" ns3:_="" ns4:_="">
    <xsd:import namespace="899112d9-20f0-49bf-9ac0-77d4e2aa5a44"/>
    <xsd:import namespace="1095d0a1-6a59-46f1-b816-ddcc49ddff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112d9-20f0-49bf-9ac0-77d4e2aa5a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95d0a1-6a59-46f1-b816-ddcc49ddffc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E7E493-4EEF-4813-BDA6-7F0B687DBEF4}">
  <ds:schemaRefs>
    <ds:schemaRef ds:uri="http://schemas.microsoft.com/office/2006/documentManagement/types"/>
    <ds:schemaRef ds:uri="1095d0a1-6a59-46f1-b816-ddcc49ddffce"/>
    <ds:schemaRef ds:uri="http://purl.org/dc/elements/1.1/"/>
    <ds:schemaRef ds:uri="899112d9-20f0-49bf-9ac0-77d4e2aa5a44"/>
    <ds:schemaRef ds:uri="http://purl.org/dc/dcmitype/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049F702-F7BB-4332-9043-53E11C135C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86F426-FF5C-41ED-9434-5C41F4106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9112d9-20f0-49bf-9ac0-77d4e2aa5a44"/>
    <ds:schemaRef ds:uri="1095d0a1-6a59-46f1-b816-ddcc49ddff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18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B</dc:creator>
  <cp:keywords/>
  <dc:description/>
  <cp:lastModifiedBy>Willem Bell</cp:lastModifiedBy>
  <cp:revision>13</cp:revision>
  <dcterms:created xsi:type="dcterms:W3CDTF">2021-02-20T15:44:00Z</dcterms:created>
  <dcterms:modified xsi:type="dcterms:W3CDTF">2021-02-20T19:48:00Z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0x01010067FF9E76D39C02488B7005A7F85186B4</vt:lpwstr>
  </property>
</Properties>
</file>